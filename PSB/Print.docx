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424"/>
        <w:gridCol w:w="1667"/>
        <w:gridCol w:w="872"/>
        <w:gridCol w:w="1518"/>
      </w:tblGrid>
      <w:tr w:rsidR="0090596C" w:rsidRPr="0090596C" w:rsidTr="0090596C">
        <w:tc>
          <w:tcPr>
            <w:tcW w:w="5000" w:type="pct"/>
            <w:gridSpan w:val="5"/>
            <w:shd w:val="clear" w:color="auto" w:fill="731F1C" w:themeFill="accent5"/>
          </w:tcPr>
          <w:p w:rsidR="00650259" w:rsidRPr="0090596C" w:rsidRDefault="00F13801" w:rsidP="00F13801">
            <w:pPr>
              <w:pStyle w:val="Heading1"/>
              <w:outlineLvl w:val="0"/>
            </w:pPr>
            <w:r>
              <w:t xml:space="preserve">Data </w:t>
            </w:r>
            <w:proofErr w:type="spellStart"/>
            <w:r>
              <w:t>Santri</w:t>
            </w:r>
            <w:proofErr w:type="spellEnd"/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F13801">
            <w:pPr>
              <w:pStyle w:val="NormalIndent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NamaLengkap </w:instrText>
            </w:r>
            <w:r>
              <w:fldChar w:fldCharType="separate"/>
            </w:r>
            <w:r>
              <w:rPr>
                <w:noProof/>
              </w:rPr>
              <w:t>Rudi Juniyanto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F13801">
            <w:pPr>
              <w:pStyle w:val="NormalIndent"/>
            </w:pPr>
            <w:proofErr w:type="spellStart"/>
            <w:r>
              <w:t>Desa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Desa </w:instrText>
            </w:r>
            <w:r>
              <w:fldChar w:fldCharType="separate"/>
            </w:r>
            <w:r>
              <w:rPr>
                <w:noProof/>
              </w:rPr>
              <w:t>Suradadi</w:t>
            </w:r>
            <w:r>
              <w:rPr>
                <w:noProof/>
              </w:rPr>
              <w:fldChar w:fldCharType="end"/>
            </w:r>
            <w:bookmarkStart w:id="0" w:name="_GoBack"/>
            <w:bookmarkEnd w:id="0"/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90596C">
            <w:pPr>
              <w:pStyle w:val="NormalIndent"/>
            </w:pPr>
            <w:proofErr w:type="spellStart"/>
            <w:r>
              <w:t>Kecamatan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Kecamatan </w:instrText>
            </w:r>
            <w:r>
              <w:fldChar w:fldCharType="separate"/>
            </w:r>
            <w:r>
              <w:rPr>
                <w:noProof/>
              </w:rPr>
              <w:t>Suradadi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Default="00F13801" w:rsidP="00F13801">
            <w:pPr>
              <w:pStyle w:val="NormalIndent"/>
            </w:pPr>
            <w:proofErr w:type="spellStart"/>
            <w:r>
              <w:t>Kabupaten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Kabupaten </w:instrText>
            </w:r>
            <w:r>
              <w:fldChar w:fldCharType="separate"/>
            </w:r>
            <w:r>
              <w:rPr>
                <w:noProof/>
              </w:rPr>
              <w:t>Tegal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F13801">
            <w:pPr>
              <w:pStyle w:val="NormalIndent"/>
            </w:pPr>
            <w:proofErr w:type="spellStart"/>
            <w:r>
              <w:t>Provinsi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Provinsi </w:instrText>
            </w:r>
            <w:r>
              <w:fldChar w:fldCharType="separate"/>
            </w:r>
            <w:r>
              <w:rPr>
                <w:noProof/>
              </w:rPr>
              <w:t>Jawa Tengah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F13801">
            <w:pPr>
              <w:pStyle w:val="NormalIndent"/>
            </w:pPr>
            <w:proofErr w:type="spellStart"/>
            <w:r>
              <w:t>Sekolah</w:t>
            </w:r>
            <w:proofErr w:type="spellEnd"/>
          </w:p>
        </w:tc>
        <w:tc>
          <w:tcPr>
            <w:tcW w:w="1302" w:type="pct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Sekolah </w:instrText>
            </w:r>
            <w:r>
              <w:fldChar w:fldCharType="separate"/>
            </w:r>
            <w:r>
              <w:rPr>
                <w:noProof/>
              </w:rPr>
              <w:t>SMK Al Hikmah 2</w:t>
            </w:r>
            <w:r>
              <w:rPr>
                <w:noProof/>
              </w:rPr>
              <w:fldChar w:fldCharType="end"/>
            </w:r>
          </w:p>
        </w:tc>
        <w:tc>
          <w:tcPr>
            <w:tcW w:w="895" w:type="pct"/>
            <w:vAlign w:val="bottom"/>
          </w:tcPr>
          <w:p w:rsidR="00650259" w:rsidRPr="00846B76" w:rsidRDefault="00F13801" w:rsidP="00F13801">
            <w:proofErr w:type="spellStart"/>
            <w:r>
              <w:t>Jurusan</w:t>
            </w:r>
            <w:proofErr w:type="spellEnd"/>
          </w:p>
        </w:tc>
        <w:tc>
          <w:tcPr>
            <w:tcW w:w="1282" w:type="pct"/>
            <w:gridSpan w:val="2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JurusanSekolah </w:instrText>
            </w:r>
            <w:r>
              <w:fldChar w:fldCharType="separate"/>
            </w:r>
            <w:r>
              <w:rPr>
                <w:noProof/>
              </w:rPr>
              <w:t>Multimedia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F13801">
            <w:pPr>
              <w:pStyle w:val="NormalIndent"/>
            </w:pPr>
            <w:r>
              <w:t>TTL</w:t>
            </w:r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TempatLahir </w:instrText>
            </w:r>
            <w:r>
              <w:fldChar w:fldCharType="separate"/>
            </w:r>
            <w:r>
              <w:rPr>
                <w:noProof/>
              </w:rPr>
              <w:t>Tegal</w:t>
            </w:r>
            <w:r>
              <w:rPr>
                <w:noProof/>
              </w:rPr>
              <w:fldChar w:fldCharType="end"/>
            </w:r>
            <w:r w:rsidR="00F13801">
              <w:t xml:space="preserve">, </w:t>
            </w:r>
            <w:r>
              <w:fldChar w:fldCharType="begin"/>
            </w:r>
            <w:r>
              <w:instrText xml:space="preserve"> MERGEFIELD TanggalLahir </w:instrText>
            </w:r>
            <w:r>
              <w:fldChar w:fldCharType="separate"/>
            </w:r>
            <w:r>
              <w:rPr>
                <w:noProof/>
              </w:rPr>
              <w:t>11/28/2001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F13801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:rsidR="00650259" w:rsidRPr="00846B76" w:rsidRDefault="00650259" w:rsidP="00F13801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90596C" w:rsidRPr="0090596C" w:rsidTr="0090596C">
        <w:tc>
          <w:tcPr>
            <w:tcW w:w="5000" w:type="pct"/>
            <w:gridSpan w:val="5"/>
            <w:shd w:val="clear" w:color="auto" w:fill="731F1C" w:themeFill="accent5"/>
          </w:tcPr>
          <w:p w:rsidR="00650259" w:rsidRPr="0090596C" w:rsidRDefault="00F13801" w:rsidP="00F13801">
            <w:pPr>
              <w:pStyle w:val="Heading1"/>
              <w:outlineLvl w:val="0"/>
            </w:pPr>
            <w:r>
              <w:t>Data Ayah</w:t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F13801" w:rsidP="00AD00C6">
            <w:pPr>
              <w:pStyle w:val="NormalIndent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AD00C6">
              <w:t>Lengkap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NamaAyah </w:instrText>
            </w:r>
            <w:r>
              <w:fldChar w:fldCharType="separate"/>
            </w:r>
            <w:r>
              <w:rPr>
                <w:noProof/>
              </w:rPr>
              <w:t>Farikhin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846B76" w:rsidRDefault="00AD00C6" w:rsidP="00AD00C6">
            <w:pPr>
              <w:pStyle w:val="NormalIndent"/>
            </w:pPr>
            <w:proofErr w:type="spellStart"/>
            <w:r>
              <w:t>Pekerjaan</w:t>
            </w:r>
            <w:proofErr w:type="spellEnd"/>
          </w:p>
        </w:tc>
        <w:tc>
          <w:tcPr>
            <w:tcW w:w="3480" w:type="pct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PekerjaanAyah </w:instrText>
            </w:r>
            <w:r>
              <w:fldChar w:fldCharType="separate"/>
            </w:r>
            <w:r>
              <w:rPr>
                <w:noProof/>
              </w:rPr>
              <w:t>Wiraswasta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Default="00AD00C6" w:rsidP="00AD00C6">
            <w:pPr>
              <w:pStyle w:val="NormalIndent"/>
            </w:pPr>
            <w:proofErr w:type="spellStart"/>
            <w:r>
              <w:t>Nomor</w:t>
            </w:r>
            <w:proofErr w:type="spellEnd"/>
            <w:r>
              <w:t xml:space="preserve"> HP</w:t>
            </w:r>
          </w:p>
        </w:tc>
        <w:tc>
          <w:tcPr>
            <w:tcW w:w="130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0259" w:rsidRPr="00846B76" w:rsidRDefault="00AD00C6" w:rsidP="007F7B5D">
            <w:pPr>
              <w:spacing w:before="120"/>
            </w:pPr>
            <w:r>
              <w:t>0</w:t>
            </w:r>
            <w:r w:rsidR="00701E28">
              <w:fldChar w:fldCharType="begin"/>
            </w:r>
            <w:r w:rsidR="00701E28">
              <w:instrText xml:space="preserve"> MERGEFIELD NomorHpAyah </w:instrText>
            </w:r>
            <w:r w:rsidR="00701E28">
              <w:fldChar w:fldCharType="separate"/>
            </w:r>
            <w:r w:rsidR="00701E28">
              <w:rPr>
                <w:noProof/>
              </w:rPr>
              <w:t>85742222839</w:t>
            </w:r>
            <w:r w:rsidR="00701E28">
              <w:rPr>
                <w:noProof/>
              </w:rPr>
              <w:fldChar w:fldCharType="end"/>
            </w:r>
          </w:p>
        </w:tc>
        <w:tc>
          <w:tcPr>
            <w:tcW w:w="1363" w:type="pct"/>
            <w:gridSpan w:val="2"/>
            <w:tcBorders>
              <w:top w:val="single" w:sz="4" w:space="0" w:color="auto"/>
            </w:tcBorders>
            <w:vAlign w:val="bottom"/>
          </w:tcPr>
          <w:p w:rsidR="00650259" w:rsidRDefault="00AD00C6" w:rsidP="00AD00C6"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PendidikanTerakhirAyah </w:instrText>
            </w:r>
            <w:r>
              <w:fldChar w:fldCharType="separate"/>
            </w:r>
            <w:r>
              <w:rPr>
                <w:noProof/>
              </w:rPr>
              <w:t>SD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F52451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:rsidR="00650259" w:rsidRPr="00846B76" w:rsidRDefault="00650259" w:rsidP="00F13801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90596C" w:rsidRPr="0090596C" w:rsidTr="0090596C">
        <w:tc>
          <w:tcPr>
            <w:tcW w:w="5000" w:type="pct"/>
            <w:gridSpan w:val="5"/>
            <w:shd w:val="clear" w:color="auto" w:fill="731F1C" w:themeFill="accent5"/>
          </w:tcPr>
          <w:p w:rsidR="00650259" w:rsidRPr="0090596C" w:rsidRDefault="00F13801" w:rsidP="00F13801">
            <w:pPr>
              <w:pStyle w:val="Heading1"/>
              <w:outlineLvl w:val="0"/>
            </w:pPr>
            <w:bookmarkStart w:id="1" w:name="_Hlk521325947"/>
            <w:r>
              <w:t xml:space="preserve">Data </w:t>
            </w:r>
            <w:proofErr w:type="spellStart"/>
            <w:r>
              <w:t>Ibu</w:t>
            </w:r>
            <w:proofErr w:type="spellEnd"/>
          </w:p>
        </w:tc>
      </w:tr>
      <w:bookmarkEnd w:id="1"/>
      <w:tr w:rsidR="00650259" w:rsidRPr="00846B76" w:rsidTr="00AD00C6">
        <w:tc>
          <w:tcPr>
            <w:tcW w:w="1520" w:type="pct"/>
            <w:vAlign w:val="bottom"/>
          </w:tcPr>
          <w:p w:rsidR="00650259" w:rsidRPr="00F52451" w:rsidRDefault="00AD00C6" w:rsidP="00AD00C6">
            <w:pPr>
              <w:pStyle w:val="NormalIndent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</w:p>
        </w:tc>
        <w:tc>
          <w:tcPr>
            <w:tcW w:w="3480" w:type="pct"/>
            <w:gridSpan w:val="4"/>
            <w:tcBorders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NamaIbu </w:instrText>
            </w:r>
            <w:r>
              <w:fldChar w:fldCharType="separate"/>
            </w:r>
            <w:r>
              <w:rPr>
                <w:noProof/>
              </w:rPr>
              <w:t>Nur Naningsih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F52451" w:rsidRDefault="00AD00C6" w:rsidP="00AD00C6">
            <w:pPr>
              <w:pStyle w:val="NormalIndent"/>
            </w:pPr>
            <w:proofErr w:type="spellStart"/>
            <w:r>
              <w:t>Pekerjaan</w:t>
            </w:r>
            <w:proofErr w:type="spellEnd"/>
          </w:p>
        </w:tc>
        <w:tc>
          <w:tcPr>
            <w:tcW w:w="3480" w:type="pct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PekerjaanIbu </w:instrText>
            </w:r>
            <w:r>
              <w:fldChar w:fldCharType="separate"/>
            </w:r>
            <w:r>
              <w:rPr>
                <w:noProof/>
              </w:rPr>
              <w:t>Wiraswasta</w:t>
            </w:r>
            <w:r>
              <w:rPr>
                <w:noProof/>
              </w:rPr>
              <w:fldChar w:fldCharType="end"/>
            </w:r>
          </w:p>
        </w:tc>
      </w:tr>
      <w:tr w:rsidR="00650259" w:rsidRPr="00846B76" w:rsidTr="00AD00C6">
        <w:tc>
          <w:tcPr>
            <w:tcW w:w="1520" w:type="pct"/>
            <w:vAlign w:val="bottom"/>
          </w:tcPr>
          <w:p w:rsidR="00650259" w:rsidRPr="00F52451" w:rsidRDefault="00AD00C6" w:rsidP="00AD00C6">
            <w:pPr>
              <w:pStyle w:val="NormalIndent"/>
            </w:pPr>
            <w:proofErr w:type="spellStart"/>
            <w:r>
              <w:t>Nomor</w:t>
            </w:r>
            <w:proofErr w:type="spellEnd"/>
            <w:r>
              <w:t xml:space="preserve"> HP</w:t>
            </w:r>
          </w:p>
        </w:tc>
        <w:tc>
          <w:tcPr>
            <w:tcW w:w="130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0259" w:rsidRPr="00846B76" w:rsidRDefault="00AD00C6" w:rsidP="007F7B5D">
            <w:pPr>
              <w:spacing w:before="120"/>
            </w:pPr>
            <w:r>
              <w:fldChar w:fldCharType="begin"/>
            </w:r>
            <w:r>
              <w:instrText xml:space="preserve"> MERGEFIELD NomorHpIbu </w:instrText>
            </w:r>
            <w:r>
              <w:fldChar w:fldCharType="end"/>
            </w:r>
          </w:p>
        </w:tc>
        <w:tc>
          <w:tcPr>
            <w:tcW w:w="1363" w:type="pct"/>
            <w:gridSpan w:val="2"/>
            <w:tcBorders>
              <w:top w:val="single" w:sz="4" w:space="0" w:color="auto"/>
            </w:tcBorders>
            <w:vAlign w:val="bottom"/>
          </w:tcPr>
          <w:p w:rsidR="00650259" w:rsidRPr="00F52451" w:rsidRDefault="00AD00C6" w:rsidP="00AD00C6"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50259" w:rsidRPr="00846B76" w:rsidRDefault="00701E28" w:rsidP="007F7B5D">
            <w:pPr>
              <w:spacing w:before="120"/>
            </w:pPr>
            <w:r>
              <w:fldChar w:fldCharType="begin"/>
            </w:r>
            <w:r>
              <w:instrText xml:space="preserve"> MERGEFIELD PendidikanTerakhirIbu </w:instrText>
            </w:r>
            <w:r>
              <w:fldChar w:fldCharType="separate"/>
            </w:r>
            <w:r>
              <w:rPr>
                <w:noProof/>
              </w:rPr>
              <w:t>SD</w:t>
            </w:r>
            <w:r>
              <w:rPr>
                <w:noProof/>
              </w:rPr>
              <w:fldChar w:fldCharType="end"/>
            </w:r>
          </w:p>
        </w:tc>
      </w:tr>
    </w:tbl>
    <w:p w:rsidR="00CE6104" w:rsidRPr="0090596C" w:rsidRDefault="00CE6104" w:rsidP="00E677FE">
      <w:pPr>
        <w:spacing w:after="0"/>
        <w:rPr>
          <w:sz w:val="12"/>
          <w:szCs w:val="16"/>
        </w:rPr>
      </w:pPr>
    </w:p>
    <w:sectPr w:rsidR="00CE6104" w:rsidRPr="0090596C" w:rsidSect="00F1380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191" w:h="18711"/>
      <w:pgMar w:top="1440" w:right="1440" w:bottom="1009" w:left="1440" w:header="720" w:footer="431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801" w:rsidRDefault="00F13801" w:rsidP="00650259">
      <w:pPr>
        <w:spacing w:after="0" w:line="240" w:lineRule="auto"/>
      </w:pPr>
      <w:r>
        <w:separator/>
      </w:r>
    </w:p>
  </w:endnote>
  <w:endnote w:type="continuationSeparator" w:id="0">
    <w:p w:rsidR="00F13801" w:rsidRDefault="00F13801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A1C24E17-6479-4B1F-9327-AAD2567FB1ED}"/>
    <w:embedBold r:id="rId2" w:fontKey="{A39AB4C7-6743-4CE5-95C3-D47A4C9DAB1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0276C89-1F8A-4E61-809D-4FFAE9E78E48}"/>
    <w:embedBold r:id="rId4" w:fontKey="{2D40E00B-FE9B-48FA-B312-320528F61A63}"/>
    <w:embedItalic r:id="rId5" w:fontKey="{4FE2B239-3B0C-4D52-8B0D-00B9A817AE58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6" w:fontKey="{8ACA184D-C98C-416A-B5C2-476BBE518A8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801" w:rsidRDefault="00F138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651"/>
      <w:gridCol w:w="4660"/>
    </w:tblGrid>
    <w:tr w:rsidR="00F13801" w:rsidRPr="007F7B5D" w:rsidTr="00F13801">
      <w:sdt>
        <w:sdtPr>
          <w:rPr>
            <w:sz w:val="18"/>
            <w:szCs w:val="24"/>
          </w:rPr>
          <w:id w:val="14823600"/>
          <w:placeholder>
            <w:docPart w:val="370B5293721E4FE5A89B2AB46944B8B9"/>
          </w:placeholder>
          <w:temporary/>
          <w:showingPlcHdr/>
          <w15:appearance w15:val="hidden"/>
        </w:sdtPr>
        <w:sdtEndPr/>
        <w:sdtContent>
          <w:tc>
            <w:tcPr>
              <w:tcW w:w="4675" w:type="dxa"/>
              <w:vAlign w:val="center"/>
            </w:tcPr>
            <w:p w:rsidR="00F13801" w:rsidRPr="007F7B5D" w:rsidRDefault="00F13801" w:rsidP="007F7B5D">
              <w:pPr>
                <w:tabs>
                  <w:tab w:val="center" w:pos="4680"/>
                  <w:tab w:val="right" w:pos="9810"/>
                </w:tabs>
                <w:spacing w:after="0" w:line="240" w:lineRule="auto"/>
                <w:rPr>
                  <w:sz w:val="18"/>
                  <w:szCs w:val="24"/>
                </w:rPr>
              </w:pPr>
              <w:r w:rsidRPr="007F7B5D">
                <w:rPr>
                  <w:rStyle w:val="FooterChar"/>
                </w:rPr>
                <w:t xml:space="preserve">Double click in Footer to put School Name </w:t>
              </w:r>
              <w:r w:rsidRPr="007F7B5D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:rsidR="00F13801" w:rsidRPr="007F7B5D" w:rsidRDefault="00F13801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  <w:r w:rsidRPr="007F7B5D">
            <w:rPr>
              <w:noProof/>
              <w:sz w:val="18"/>
              <w:szCs w:val="24"/>
            </w:rPr>
            <w:drawing>
              <wp:inline distT="0" distB="0" distL="0" distR="0" wp14:anchorId="75A1DB64" wp14:editId="5D6A7C52">
                <wp:extent cx="1280160" cy="493920"/>
                <wp:effectExtent l="0" t="0" r="0" b="1905"/>
                <wp:docPr id="9" name="Picture 8" descr="logo&#10;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13801" w:rsidRDefault="00F13801" w:rsidP="007F7B5D">
    <w:pPr>
      <w:pStyle w:val="NoSpacing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801" w:rsidRDefault="00F138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801" w:rsidRDefault="00F13801" w:rsidP="00650259">
      <w:pPr>
        <w:spacing w:after="0" w:line="240" w:lineRule="auto"/>
      </w:pPr>
      <w:r>
        <w:separator/>
      </w:r>
    </w:p>
  </w:footnote>
  <w:footnote w:type="continuationSeparator" w:id="0">
    <w:p w:rsidR="00F13801" w:rsidRDefault="00F13801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801" w:rsidRDefault="00F1380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1349"/>
      <w:gridCol w:w="7962"/>
    </w:tblGrid>
    <w:tr w:rsidR="00F13801" w:rsidTr="0090596C">
      <w:trPr>
        <w:trHeight w:val="990"/>
      </w:trPr>
      <w:tc>
        <w:tcPr>
          <w:tcW w:w="1350" w:type="dxa"/>
          <w:vAlign w:val="center"/>
        </w:tcPr>
        <w:p w:rsidR="00F13801" w:rsidRDefault="00F13801" w:rsidP="0090596C">
          <w:pPr>
            <w:pStyle w:val="Header"/>
            <w:ind w:left="-108"/>
          </w:pPr>
          <w:bookmarkStart w:id="2" w:name="_Hlk521325785"/>
          <w:r>
            <w:drawing>
              <wp:inline distT="0" distB="0" distL="0" distR="0">
                <wp:extent cx="640080" cy="640080"/>
                <wp:effectExtent l="0" t="0" r="7620" b="0"/>
                <wp:docPr id="1" name="Graphic 1" descr="directory contact c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id w:val="1035071668"/>
          <w:placeholder>
            <w:docPart w:val="79B4D4F10B034955AADACB2823CA7C6B"/>
          </w:placeholder>
          <w:temporary/>
          <w:showingPlcHdr/>
          <w15:appearance w15:val="hidden"/>
        </w:sdtPr>
        <w:sdtEndPr/>
        <w:sdtContent>
          <w:tc>
            <w:tcPr>
              <w:tcW w:w="8000" w:type="dxa"/>
              <w:vAlign w:val="center"/>
            </w:tcPr>
            <w:p w:rsidR="00F13801" w:rsidRPr="0090596C" w:rsidRDefault="00F13801" w:rsidP="0090596C">
              <w:pPr>
                <w:pStyle w:val="Header"/>
              </w:pPr>
              <w:r w:rsidRPr="0090596C">
                <w:t>Directory Collection Form</w:t>
              </w:r>
            </w:p>
          </w:tc>
        </w:sdtContent>
      </w:sdt>
    </w:tr>
    <w:bookmarkEnd w:id="2"/>
  </w:tbl>
  <w:p w:rsidR="00F13801" w:rsidRPr="0090596C" w:rsidRDefault="00F13801" w:rsidP="0090596C">
    <w:pPr>
      <w:pStyle w:val="NoSpacing"/>
      <w:spacing w:after="0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801" w:rsidRDefault="00F138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D:\Pusat-Data\2022\PSB\Data_PSB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2022$'`"/>
    <w:dataSource r:id="rId2"/>
    <w:viewMergedData/>
    <w:activeRecord w:val="2"/>
    <w:odso>
      <w:udl w:val="Provider=Microsoft.ACE.OLEDB.12.0;User ID=Admin;Data Source=D:\Pusat-Data\2022\PSB\Data_PSB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2022$'"/>
      <w:src r:id="rId3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01"/>
    <w:rsid w:val="000456E1"/>
    <w:rsid w:val="00052382"/>
    <w:rsid w:val="0006568A"/>
    <w:rsid w:val="00076F0F"/>
    <w:rsid w:val="00084253"/>
    <w:rsid w:val="000D1F49"/>
    <w:rsid w:val="001727CA"/>
    <w:rsid w:val="002928D0"/>
    <w:rsid w:val="002C56E6"/>
    <w:rsid w:val="00361E11"/>
    <w:rsid w:val="003B4744"/>
    <w:rsid w:val="003F0847"/>
    <w:rsid w:val="0040090B"/>
    <w:rsid w:val="0046302A"/>
    <w:rsid w:val="00487D2D"/>
    <w:rsid w:val="004D5D62"/>
    <w:rsid w:val="005112D0"/>
    <w:rsid w:val="00577E06"/>
    <w:rsid w:val="00590C78"/>
    <w:rsid w:val="005A3BF7"/>
    <w:rsid w:val="005F2035"/>
    <w:rsid w:val="005F7990"/>
    <w:rsid w:val="0063739C"/>
    <w:rsid w:val="00650259"/>
    <w:rsid w:val="00701E28"/>
    <w:rsid w:val="00770F25"/>
    <w:rsid w:val="007A35A8"/>
    <w:rsid w:val="007B0A85"/>
    <w:rsid w:val="007C6A52"/>
    <w:rsid w:val="007F7B5D"/>
    <w:rsid w:val="0082043E"/>
    <w:rsid w:val="00836129"/>
    <w:rsid w:val="008E203A"/>
    <w:rsid w:val="0090596C"/>
    <w:rsid w:val="0091229C"/>
    <w:rsid w:val="00940E73"/>
    <w:rsid w:val="0098597D"/>
    <w:rsid w:val="009F619A"/>
    <w:rsid w:val="009F6DDE"/>
    <w:rsid w:val="00A370A8"/>
    <w:rsid w:val="00AD00C6"/>
    <w:rsid w:val="00BD4753"/>
    <w:rsid w:val="00BD5CB1"/>
    <w:rsid w:val="00BE62EE"/>
    <w:rsid w:val="00C003BA"/>
    <w:rsid w:val="00C46878"/>
    <w:rsid w:val="00CB4A51"/>
    <w:rsid w:val="00CD4532"/>
    <w:rsid w:val="00CD47B0"/>
    <w:rsid w:val="00CD70CE"/>
    <w:rsid w:val="00CE6104"/>
    <w:rsid w:val="00CE7918"/>
    <w:rsid w:val="00D16163"/>
    <w:rsid w:val="00DB3FAD"/>
    <w:rsid w:val="00E139C4"/>
    <w:rsid w:val="00E61C09"/>
    <w:rsid w:val="00E677FE"/>
    <w:rsid w:val="00EB3B58"/>
    <w:rsid w:val="00EC7359"/>
    <w:rsid w:val="00EE3054"/>
    <w:rsid w:val="00F00606"/>
    <w:rsid w:val="00F01256"/>
    <w:rsid w:val="00F13801"/>
    <w:rsid w:val="00F52451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D:\Pusat-Data\2022\PSB\Data_PSB.xlsx" TargetMode="External"/><Relationship Id="rId2" Type="http://schemas.openxmlformats.org/officeDocument/2006/relationships/mailMergeSource" Target="file:///D:\Pusat-Data\2022\PSB\Data_PSB.xlsx" TargetMode="External"/><Relationship Id="rId1" Type="http://schemas.openxmlformats.org/officeDocument/2006/relationships/attachedTemplate" Target="file:///C:\Users\Ibnu%20Mas'ud\AppData\Roaming\Microsoft\Templates\Directory%20collection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9B4D4F10B034955AADACB2823CA7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0257A-22CD-4569-AB18-F609BA8AE454}"/>
      </w:docPartPr>
      <w:docPartBody>
        <w:p w:rsidR="00F452F8" w:rsidRDefault="00296811">
          <w:pPr>
            <w:pStyle w:val="79B4D4F10B034955AADACB2823CA7C6B"/>
          </w:pPr>
          <w:r w:rsidRPr="0090596C">
            <w:rPr>
              <w:b/>
            </w:rPr>
            <w:t>Student Info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811"/>
    <w:rsid w:val="00296811"/>
    <w:rsid w:val="00F4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B4D4F10B034955AADACB2823CA7C6B">
    <w:name w:val="79B4D4F10B034955AADACB2823CA7C6B"/>
  </w:style>
  <w:style w:type="paragraph" w:customStyle="1" w:styleId="B4CF85C986A0405C935780F670E00131">
    <w:name w:val="B4CF85C986A0405C935780F670E00131"/>
  </w:style>
  <w:style w:type="paragraph" w:customStyle="1" w:styleId="715520601C92489A9B7F975BC4EB59D9">
    <w:name w:val="715520601C92489A9B7F975BC4EB59D9"/>
  </w:style>
  <w:style w:type="paragraph" w:customStyle="1" w:styleId="0CFBFF43AA224025853254A54B596119">
    <w:name w:val="0CFBFF43AA224025853254A54B596119"/>
  </w:style>
  <w:style w:type="paragraph" w:customStyle="1" w:styleId="4B25E2D0A76547B8B3310028F9668E31">
    <w:name w:val="4B25E2D0A76547B8B3310028F9668E31"/>
  </w:style>
  <w:style w:type="paragraph" w:customStyle="1" w:styleId="21E1C13CB5434BFDAF2547097912E550">
    <w:name w:val="21E1C13CB5434BFDAF2547097912E550"/>
  </w:style>
  <w:style w:type="paragraph" w:customStyle="1" w:styleId="27B5FEBD9EAD4BA3A365B8D31706C72E">
    <w:name w:val="27B5FEBD9EAD4BA3A365B8D31706C72E"/>
  </w:style>
  <w:style w:type="paragraph" w:customStyle="1" w:styleId="573152C352BC4D7E98DAE067AC60208A">
    <w:name w:val="573152C352BC4D7E98DAE067AC60208A"/>
  </w:style>
  <w:style w:type="paragraph" w:customStyle="1" w:styleId="87EB8F0AC3144C8898DA62CE35610062">
    <w:name w:val="87EB8F0AC3144C8898DA62CE35610062"/>
  </w:style>
  <w:style w:type="paragraph" w:customStyle="1" w:styleId="0520FF973CDA4026BB402EB332A2C274">
    <w:name w:val="0520FF973CDA4026BB402EB332A2C274"/>
  </w:style>
  <w:style w:type="paragraph" w:customStyle="1" w:styleId="BEB8562B34424BD9AFD157FF05AFDB0D">
    <w:name w:val="BEB8562B34424BD9AFD157FF05AFDB0D"/>
  </w:style>
  <w:style w:type="paragraph" w:customStyle="1" w:styleId="D85BA465266C418CB66637C38113F85C">
    <w:name w:val="D85BA465266C418CB66637C38113F85C"/>
  </w:style>
  <w:style w:type="paragraph" w:customStyle="1" w:styleId="52C61D369F704AC0BFE5EE54E7092905">
    <w:name w:val="52C61D369F704AC0BFE5EE54E7092905"/>
  </w:style>
  <w:style w:type="paragraph" w:customStyle="1" w:styleId="59E2FBF1CDA6476084DB9915D24FA916">
    <w:name w:val="59E2FBF1CDA6476084DB9915D24FA916"/>
  </w:style>
  <w:style w:type="paragraph" w:customStyle="1" w:styleId="9E839C241B0E4B5888D765545F059934">
    <w:name w:val="9E839C241B0E4B5888D765545F059934"/>
  </w:style>
  <w:style w:type="paragraph" w:customStyle="1" w:styleId="96CF69C9AD23451A980E458587211D93">
    <w:name w:val="96CF69C9AD23451A980E458587211D93"/>
  </w:style>
  <w:style w:type="character" w:styleId="PlaceholderText">
    <w:name w:val="Placeholder Text"/>
    <w:basedOn w:val="DefaultParagraphFont"/>
    <w:uiPriority w:val="99"/>
    <w:semiHidden/>
    <w:rsid w:val="00296811"/>
    <w:rPr>
      <w:color w:val="808080"/>
    </w:rPr>
  </w:style>
  <w:style w:type="paragraph" w:customStyle="1" w:styleId="DADBC9BE8D854275A7DEBF51195D2B2B">
    <w:name w:val="DADBC9BE8D854275A7DEBF51195D2B2B"/>
  </w:style>
  <w:style w:type="paragraph" w:customStyle="1" w:styleId="73CD83D231E84526855DCFF4D65D8928">
    <w:name w:val="73CD83D231E84526855DCFF4D65D8928"/>
  </w:style>
  <w:style w:type="paragraph" w:customStyle="1" w:styleId="D6CA935B266D492D9F72DBFF56F36FDF">
    <w:name w:val="D6CA935B266D492D9F72DBFF56F36FDF"/>
  </w:style>
  <w:style w:type="paragraph" w:customStyle="1" w:styleId="48EA2CEE679D47FA97929D83E85DC9F0">
    <w:name w:val="48EA2CEE679D47FA97929D83E85DC9F0"/>
  </w:style>
  <w:style w:type="paragraph" w:customStyle="1" w:styleId="B8A211B84F944E12BF4D6359FB42706C">
    <w:name w:val="B8A211B84F944E12BF4D6359FB42706C"/>
  </w:style>
  <w:style w:type="paragraph" w:customStyle="1" w:styleId="F92E3DAD1A454C4EB45AD02305F70FD6">
    <w:name w:val="F92E3DAD1A454C4EB45AD02305F70FD6"/>
  </w:style>
  <w:style w:type="paragraph" w:customStyle="1" w:styleId="B8C8EC16C3364BA28697D9864BD88E5A">
    <w:name w:val="B8C8EC16C3364BA28697D9864BD88E5A"/>
  </w:style>
  <w:style w:type="paragraph" w:customStyle="1" w:styleId="F95236CE8416411E9619A2601806D9A8">
    <w:name w:val="F95236CE8416411E9619A2601806D9A8"/>
    <w:rsid w:val="00296811"/>
  </w:style>
  <w:style w:type="paragraph" w:customStyle="1" w:styleId="370B5293721E4FE5A89B2AB46944B8B9">
    <w:name w:val="370B5293721E4FE5A89B2AB46944B8B9"/>
    <w:rsid w:val="00296811"/>
  </w:style>
  <w:style w:type="paragraph" w:customStyle="1" w:styleId="9CF7872DBA7B4DD9B1DCA6548DE12BC1">
    <w:name w:val="9CF7872DBA7B4DD9B1DCA6548DE12BC1"/>
    <w:rsid w:val="00296811"/>
  </w:style>
  <w:style w:type="paragraph" w:customStyle="1" w:styleId="A57D5CB41BBF4E518919CA9FE9FE496C">
    <w:name w:val="A57D5CB41BBF4E518919CA9FE9FE496C"/>
    <w:rsid w:val="00296811"/>
  </w:style>
  <w:style w:type="paragraph" w:customStyle="1" w:styleId="DF6A4DA6B37F4BADB11FEF839437809D">
    <w:name w:val="DF6A4DA6B37F4BADB11FEF839437809D"/>
    <w:rsid w:val="00296811"/>
  </w:style>
  <w:style w:type="paragraph" w:customStyle="1" w:styleId="974FACA134CC472799100CB781045C2E">
    <w:name w:val="974FACA134CC472799100CB781045C2E"/>
    <w:rsid w:val="002968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339A8EB-ADA7-4B82-884B-2DA70A0BB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0ADF9B-9D5B-402E-AF88-939740796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Directory collection form.dotx</Template>
  <TotalTime>0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2022-02-23T20:54:00Z</dcterms:created>
  <dcterms:modified xsi:type="dcterms:W3CDTF">2022-02-23T21:13:00Z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